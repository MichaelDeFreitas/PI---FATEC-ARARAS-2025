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11592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11592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11592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A4130C" w:rsidRDefault="00115924">
      <w:pPr>
        <w:jc w:val="center"/>
      </w:pPr>
      <w:r>
        <w:rPr>
          <w:sz w:val="24"/>
          <w:szCs w:val="24"/>
        </w:rPr>
        <w:t>Leonardo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115924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Grupo(</w:t>
      </w:r>
      <w:proofErr w:type="gramEnd"/>
      <w:r>
        <w:rPr>
          <w:b/>
          <w:sz w:val="24"/>
          <w:szCs w:val="24"/>
        </w:rPr>
        <w:t xml:space="preserve">n) / Nome da </w:t>
      </w:r>
      <w:r>
        <w:rPr>
          <w:b/>
          <w:sz w:val="24"/>
          <w:szCs w:val="24"/>
        </w:rPr>
        <w:t>Empresa: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Sistema:</w:t>
      </w: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0"/>
      </w:tblGrid>
      <w:tr w:rsidR="00A413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130C" w:rsidRDefault="00115924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Gleuvison</w:t>
            </w:r>
            <w:proofErr w:type="spellEnd"/>
            <w:r>
              <w:rPr>
                <w:sz w:val="24"/>
                <w:szCs w:val="24"/>
              </w:rPr>
              <w:t xml:space="preserve"> Pereira Dos Santos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Rodolfo Mendes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Michael Pierre </w:t>
            </w:r>
            <w:proofErr w:type="spellStart"/>
            <w:r>
              <w:rPr>
                <w:sz w:val="24"/>
                <w:szCs w:val="24"/>
              </w:rPr>
              <w:t>Nintz</w:t>
            </w:r>
            <w:proofErr w:type="spellEnd"/>
            <w:r>
              <w:rPr>
                <w:sz w:val="24"/>
                <w:szCs w:val="24"/>
              </w:rPr>
              <w:t xml:space="preserve"> De Freitas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Marcos Firmino Rodrigues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Everton Rodrigues Da Silva</w:t>
            </w:r>
          </w:p>
        </w:tc>
      </w:tr>
    </w:tbl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A4130C">
      <w:pPr>
        <w:jc w:val="center"/>
        <w:rPr>
          <w:b/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A4130C">
      <w:pPr>
        <w:jc w:val="center"/>
        <w:rPr>
          <w:sz w:val="24"/>
          <w:szCs w:val="24"/>
        </w:rPr>
      </w:pP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:rsidR="00A4130C" w:rsidRDefault="00115924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:rsidR="00A4130C" w:rsidRDefault="00115924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FICHA DE CONTROLE - PROJETO INTERDISCIPLINAR</w:t>
      </w:r>
    </w:p>
    <w:p w:rsidR="00A4130C" w:rsidRDefault="0011592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-108722</wp:posOffset>
                </wp:positionH>
                <wp:positionV relativeFrom="paragraph">
                  <wp:posOffset>122035</wp:posOffset>
                </wp:positionV>
                <wp:extent cx="5561966" cy="761366"/>
                <wp:effectExtent l="0" t="0" r="19684" b="57784"/>
                <wp:wrapNone/>
                <wp:docPr id="2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6" cy="761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A4130C" w:rsidRDefault="00A4130C"/>
                        </w:txbxContent>
                      </wps:txbx>
                      <wps:bodyPr vert="horz" wrap="square" lIns="7562" tIns="7562" rIns="7562" bIns="7562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" o:spid="_x0000_s1026" style="position:absolute;margin-left:-8.55pt;margin-top:9.6pt;width:437.95pt;height:59.95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" strokeweight=".70992mm">
                <v:shadow on="t" color="black" opacity="22937f" origin="-.5,-.5" offset="0,.64006mm"/>
                <v:textbox inset=".21006mm,.21006mm,.21006mm,.21006mm">
                  <w:txbxContent>
                    <w:p w:rsidR="00A4130C" w:rsidRDefault="00A4130C"/>
                  </w:txbxContent>
                </v:textbox>
                <w10:wrap anchorx="margin"/>
              </v:rect>
            </w:pict>
          </mc:Fallback>
        </mc:AlternateContent>
      </w:r>
    </w:p>
    <w:p w:rsidR="00A4130C" w:rsidRDefault="00115924">
      <w:r>
        <w:rPr>
          <w:rFonts w:ascii="Verdana" w:hAnsi="Verdana"/>
          <w:b/>
          <w:bCs/>
          <w:sz w:val="20"/>
          <w:szCs w:val="20"/>
        </w:rPr>
        <w:t xml:space="preserve">DISCIPLINA </w:t>
      </w:r>
      <w:r>
        <w:rPr>
          <w:rFonts w:ascii="Verdana" w:hAnsi="Verdana"/>
          <w:b/>
          <w:bCs/>
          <w:sz w:val="20"/>
          <w:szCs w:val="20"/>
        </w:rPr>
        <w:t>CHAVE: Engenharia de Software I - PI I</w:t>
      </w:r>
    </w:p>
    <w:p w:rsidR="00A4130C" w:rsidRDefault="00115924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:rsidR="00A4130C" w:rsidRDefault="0011592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-99002</wp:posOffset>
                </wp:positionH>
                <wp:positionV relativeFrom="paragraph">
                  <wp:posOffset>195480</wp:posOffset>
                </wp:positionV>
                <wp:extent cx="5551807" cy="1285875"/>
                <wp:effectExtent l="0" t="0" r="10793" b="6667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7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A4130C" w:rsidRDefault="00A4130C">
                            <w:pPr>
                              <w:jc w:val="center"/>
                            </w:pPr>
                          </w:p>
                          <w:p w:rsidR="00A4130C" w:rsidRDefault="00A4130C">
                            <w:pPr>
                              <w:jc w:val="center"/>
                            </w:pPr>
                          </w:p>
                          <w:p w:rsidR="00A4130C" w:rsidRDefault="00A4130C">
                            <w:pPr>
                              <w:jc w:val="center"/>
                            </w:pPr>
                          </w:p>
                          <w:p w:rsidR="00A4130C" w:rsidRDefault="00A4130C">
                            <w:pPr>
                              <w:jc w:val="center"/>
                            </w:pPr>
                          </w:p>
                          <w:p w:rsidR="00A4130C" w:rsidRDefault="00A4130C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7" style="position:absolute;margin-left:-7.8pt;margin-top:15.4pt;width:437.15pt;height:101.2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" strokeweight=".70992mm">
                <v:shadow on="t" color="black" opacity="22937f" origin="-.5,-.5" offset="0,.64006mm"/>
                <v:textbox>
                  <w:txbxContent>
                    <w:p w:rsidR="00A4130C" w:rsidRDefault="00A4130C">
                      <w:pPr>
                        <w:jc w:val="center"/>
                      </w:pPr>
                    </w:p>
                    <w:p w:rsidR="00A4130C" w:rsidRDefault="00A4130C">
                      <w:pPr>
                        <w:jc w:val="center"/>
                      </w:pPr>
                    </w:p>
                    <w:p w:rsidR="00A4130C" w:rsidRDefault="00A4130C">
                      <w:pPr>
                        <w:jc w:val="center"/>
                      </w:pPr>
                    </w:p>
                    <w:p w:rsidR="00A4130C" w:rsidRDefault="00A4130C">
                      <w:pPr>
                        <w:jc w:val="center"/>
                      </w:pPr>
                    </w:p>
                    <w:p w:rsidR="00A4130C" w:rsidRDefault="00A413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A4130C" w:rsidRDefault="00115924">
      <w:r>
        <w:rPr>
          <w:rFonts w:ascii="Verdana" w:hAnsi="Verdana"/>
          <w:b/>
          <w:sz w:val="20"/>
          <w:szCs w:val="20"/>
        </w:rPr>
        <w:t xml:space="preserve">GRUPO: </w:t>
      </w:r>
      <w:r>
        <w:t>Grupo 6</w:t>
      </w:r>
      <w:r>
        <w:rPr>
          <w:rFonts w:ascii="Verdana" w:hAnsi="Verdana"/>
          <w:b/>
          <w:sz w:val="20"/>
          <w:szCs w:val="20"/>
        </w:rPr>
        <w:t xml:space="preserve">            SEMESTRE: </w:t>
      </w:r>
      <w:r>
        <w:rPr>
          <w:rStyle w:val="TextodoEspaoReservado"/>
          <w:rFonts w:ascii="Verdana" w:hAnsi="Verdana"/>
          <w:b/>
          <w:sz w:val="20"/>
          <w:szCs w:val="20"/>
        </w:rPr>
        <w:t>1SEM/2025</w:t>
      </w:r>
    </w:p>
    <w:p w:rsidR="00A4130C" w:rsidRDefault="00115924">
      <w:r>
        <w:rPr>
          <w:rFonts w:ascii="Verdana" w:hAnsi="Verdana"/>
          <w:b/>
          <w:bCs/>
          <w:sz w:val="20"/>
          <w:szCs w:val="20"/>
        </w:rPr>
        <w:t>TÍTULO DO PROJETO: LM Informática</w:t>
      </w:r>
    </w:p>
    <w:p w:rsidR="00A4130C" w:rsidRDefault="00115924">
      <w:r>
        <w:rPr>
          <w:rFonts w:ascii="Verdana" w:hAnsi="Verdana"/>
          <w:b/>
          <w:sz w:val="20"/>
          <w:szCs w:val="20"/>
        </w:rPr>
        <w:t>DATA DA APRESENTAÇÃO: 18/06/2025</w:t>
      </w:r>
    </w:p>
    <w:p w:rsidR="00A4130C" w:rsidRDefault="00115924">
      <w:r>
        <w:rPr>
          <w:rFonts w:ascii="Verdana" w:hAnsi="Verdana"/>
          <w:b/>
          <w:sz w:val="20"/>
          <w:szCs w:val="20"/>
        </w:rPr>
        <w:t xml:space="preserve">NOTA:   </w:t>
      </w: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115924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Grupo 6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72"/>
        <w:gridCol w:w="1417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548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Gleuvison</w:t>
            </w:r>
            <w:proofErr w:type="spellEnd"/>
            <w:r>
              <w:rPr>
                <w:sz w:val="24"/>
                <w:szCs w:val="24"/>
              </w:rPr>
              <w:t xml:space="preserve"> Pereira Dos Santos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Rodolfo Mendes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Michael Pierre </w:t>
            </w:r>
            <w:proofErr w:type="spellStart"/>
            <w:r>
              <w:rPr>
                <w:sz w:val="24"/>
                <w:szCs w:val="24"/>
              </w:rPr>
              <w:t>Nintz</w:t>
            </w:r>
            <w:proofErr w:type="spellEnd"/>
            <w:r>
              <w:rPr>
                <w:sz w:val="24"/>
                <w:szCs w:val="24"/>
              </w:rPr>
              <w:t xml:space="preserve"> De Freitas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Marcos Firmino Rodrigues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Everton Rodrigues Da Silva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11592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130C" w:rsidRDefault="00A4130C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115924">
      <w:r>
        <w:rPr>
          <w:rFonts w:ascii="Verdana" w:hAnsi="Verdana"/>
          <w:b/>
          <w:sz w:val="20"/>
          <w:szCs w:val="20"/>
        </w:rPr>
        <w:t>Araras, 19 de junho de 2024</w:t>
      </w: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A4130C">
      <w:pPr>
        <w:rPr>
          <w:rFonts w:ascii="Verdana" w:hAnsi="Verdana"/>
          <w:b/>
          <w:sz w:val="20"/>
          <w:szCs w:val="20"/>
        </w:rPr>
      </w:pPr>
    </w:p>
    <w:p w:rsidR="00A4130C" w:rsidRDefault="00115924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:rsidR="00A4130C" w:rsidRDefault="00115924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</w:t>
      </w:r>
      <w:proofErr w:type="gramStart"/>
      <w:r>
        <w:rPr>
          <w:rFonts w:ascii="Verdana" w:hAnsi="Verdana"/>
          <w:b/>
          <w:bCs/>
          <w:sz w:val="20"/>
          <w:szCs w:val="20"/>
        </w:rPr>
        <w:t>Professor Orlando Saraiva</w:t>
      </w:r>
      <w:proofErr w:type="gramEnd"/>
      <w:r>
        <w:rPr>
          <w:rFonts w:ascii="Verdana" w:hAnsi="Verdana"/>
          <w:b/>
          <w:bCs/>
          <w:sz w:val="20"/>
          <w:szCs w:val="20"/>
        </w:rPr>
        <w:t xml:space="preserve"> do Nascimento Júnior</w:t>
      </w:r>
    </w:p>
    <w:p w:rsidR="00A4130C" w:rsidRDefault="00A4130C">
      <w:pPr>
        <w:pageBreakBefore/>
        <w:rPr>
          <w:sz w:val="28"/>
          <w:szCs w:val="28"/>
        </w:rPr>
      </w:pPr>
    </w:p>
    <w:p w:rsidR="00A4130C" w:rsidRDefault="00115924">
      <w:pPr>
        <w:jc w:val="center"/>
        <w:rPr>
          <w:sz w:val="28"/>
          <w:szCs w:val="28"/>
        </w:rPr>
      </w:pPr>
      <w:r>
        <w:rPr>
          <w:sz w:val="28"/>
          <w:szCs w:val="28"/>
        </w:rPr>
        <w:t>Sumário</w:t>
      </w:r>
    </w:p>
    <w:p w:rsidR="00A4130C" w:rsidRDefault="00115924">
      <w:pPr>
        <w:pStyle w:val="CabealhodoSumrio"/>
        <w:numPr>
          <w:ilvl w:val="0"/>
          <w:numId w:val="0"/>
        </w:numPr>
        <w:ind w:left="1070" w:hanging="360"/>
        <w:outlineLvl w:val="9"/>
      </w:pPr>
      <w:r>
        <w:t>Sumário</w:t>
      </w:r>
    </w:p>
    <w:p w:rsidR="00A4130C" w:rsidRDefault="00115924">
      <w:pPr>
        <w:pStyle w:val="ContentsHeading"/>
        <w:tabs>
          <w:tab w:val="right" w:leader="dot" w:pos="8838"/>
        </w:tabs>
      </w:pPr>
      <w:r>
        <w:rPr>
          <w:rFonts w:ascii="Calibri" w:eastAsia="MS Gothic" w:hAnsi="Calibri" w:cs="Times New Roman"/>
          <w:b w:val="0"/>
          <w:bCs w:val="0"/>
          <w:color w:val="365F91"/>
        </w:rPr>
        <w:fldChar w:fldCharType="begin"/>
      </w:r>
      <w:r>
        <w:instrText xml:space="preserve"> TOC \o "1-3" \h </w:instrText>
      </w:r>
      <w:r>
        <w:rPr>
          <w:rFonts w:ascii="Calibri" w:eastAsia="MS Gothic" w:hAnsi="Calibri" w:cs="Times New Roman"/>
          <w:b w:val="0"/>
          <w:bCs w:val="0"/>
          <w:color w:val="365F91"/>
        </w:rPr>
        <w:fldChar w:fldCharType="separate"/>
      </w:r>
      <w:r>
        <w:t>Índice</w:t>
      </w:r>
    </w:p>
    <w:p w:rsidR="00A4130C" w:rsidRDefault="00115924">
      <w:pPr>
        <w:pStyle w:val="Contents1"/>
        <w:tabs>
          <w:tab w:val="right" w:leader="dot" w:pos="9029"/>
        </w:tabs>
      </w:pPr>
      <w:hyperlink r:id="rId7" w:history="1">
        <w:r>
          <w:t>Apresentação do contexto</w:t>
        </w:r>
        <w:r>
          <w:tab/>
          <w:t>4</w:t>
        </w:r>
      </w:hyperlink>
    </w:p>
    <w:p w:rsidR="00A4130C" w:rsidRDefault="00115924">
      <w:pPr>
        <w:pStyle w:val="Contents1"/>
        <w:tabs>
          <w:tab w:val="right" w:leader="dot" w:pos="9029"/>
        </w:tabs>
      </w:pPr>
      <w:hyperlink r:id="rId8" w:history="1">
        <w:r>
          <w:t>Escopo do sistema</w:t>
        </w:r>
        <w:r>
          <w:tab/>
          <w:t>5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9" w:history="1">
        <w:r>
          <w:t>Técnica de levantamento de requisitos</w:t>
        </w:r>
        <w:r>
          <w:tab/>
          <w:t>5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10" w:history="1">
        <w:r>
          <w:t xml:space="preserve"> Requisitos não funcionais</w:t>
        </w:r>
        <w:r>
          <w:tab/>
          <w:t>5</w:t>
        </w:r>
      </w:hyperlink>
    </w:p>
    <w:p w:rsidR="00A4130C" w:rsidRDefault="00115924">
      <w:pPr>
        <w:pStyle w:val="Contents1"/>
        <w:tabs>
          <w:tab w:val="right" w:leader="dot" w:pos="9029"/>
        </w:tabs>
      </w:pPr>
      <w:hyperlink r:id="rId11" w:history="1">
        <w:r>
          <w:t>Documentação do Sistema</w:t>
        </w:r>
        <w:r>
          <w:tab/>
          <w:t>6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12" w:history="1">
        <w:r>
          <w:t>Diagramas UML</w:t>
        </w:r>
        <w:r>
          <w:tab/>
          <w:t>6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13" w:history="1">
        <w:r>
          <w:t>Diagrama de caso de uso</w:t>
        </w:r>
        <w:r>
          <w:tab/>
          <w:t>6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14" w:history="1">
        <w:r>
          <w:t>Diagrama de sequência</w:t>
        </w:r>
        <w:r>
          <w:tab/>
          <w:t>6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15" w:history="1">
        <w:r>
          <w:t>Interface do usuário</w:t>
        </w:r>
        <w:r>
          <w:tab/>
          <w:t>6</w:t>
        </w:r>
      </w:hyperlink>
    </w:p>
    <w:p w:rsidR="00A4130C" w:rsidRDefault="00115924">
      <w:pPr>
        <w:pStyle w:val="Contents2"/>
        <w:tabs>
          <w:tab w:val="right" w:leader="dot" w:pos="9029"/>
        </w:tabs>
      </w:pPr>
      <w:hyperlink r:id="rId16" w:history="1">
        <w:r>
          <w:t>Funcionalidades Implementadas</w:t>
        </w:r>
        <w:r>
          <w:tab/>
          <w:t>6</w:t>
        </w:r>
      </w:hyperlink>
    </w:p>
    <w:p w:rsidR="00A4130C" w:rsidRDefault="00115924">
      <w:pPr>
        <w:pStyle w:val="Contents1"/>
        <w:tabs>
          <w:tab w:val="right" w:leader="dot" w:pos="9029"/>
        </w:tabs>
      </w:pPr>
      <w:hyperlink r:id="rId17" w:history="1">
        <w:r>
          <w:t>Considerações Finais</w:t>
        </w:r>
        <w:r>
          <w:tab/>
          <w:t>7</w:t>
        </w:r>
      </w:hyperlink>
    </w:p>
    <w:p w:rsidR="00A4130C" w:rsidRDefault="00115924">
      <w:r>
        <w:fldChar w:fldCharType="end"/>
      </w:r>
    </w:p>
    <w:p w:rsidR="00A4130C" w:rsidRDefault="00A4130C">
      <w:pPr>
        <w:pageBreakBefore/>
        <w:rPr>
          <w:b/>
          <w:sz w:val="28"/>
          <w:szCs w:val="28"/>
        </w:rPr>
      </w:pPr>
    </w:p>
    <w:p w:rsidR="00A4130C" w:rsidRDefault="00115924">
      <w:pPr>
        <w:pStyle w:val="Ttulo1"/>
      </w:pPr>
      <w:bookmarkStart w:id="0" w:name="_Toc161762654"/>
      <w:bookmarkStart w:id="1" w:name="__RefHeading___Toc1476_4053971637"/>
      <w:r>
        <w:t>Apresentação d</w:t>
      </w:r>
      <w:bookmarkEnd w:id="0"/>
      <w:r>
        <w:t>o contexto</w:t>
      </w:r>
      <w:bookmarkEnd w:id="1"/>
    </w:p>
    <w:p w:rsidR="00A4130C" w:rsidRDefault="00115924">
      <w:pPr>
        <w:spacing w:before="240" w:after="240"/>
        <w:jc w:val="both"/>
      </w:pPr>
      <w:r>
        <w:rPr>
          <w:sz w:val="24"/>
          <w:szCs w:val="24"/>
        </w:rPr>
        <w:t xml:space="preserve">Nosso projeto é voltado para ao </w:t>
      </w:r>
      <w:r>
        <w:rPr>
          <w:sz w:val="24"/>
          <w:szCs w:val="24"/>
        </w:rPr>
        <w:t>desenvolvimento de uma solução digital para um pequeno negócio no ramo de tecnologia, focado em manutenções de dispositivos eletrônicos, visando a facilidade de organização das ordens de serviços, auxiliando no contato ao cliente e promovendo a marca.</w:t>
      </w:r>
    </w:p>
    <w:p w:rsidR="00A4130C" w:rsidRDefault="00A4130C">
      <w:pPr>
        <w:pStyle w:val="Ttulo2"/>
      </w:pPr>
    </w:p>
    <w:p w:rsidR="00A4130C" w:rsidRDefault="00115924">
      <w:r>
        <w:t>Aba</w:t>
      </w:r>
      <w:r>
        <w:t>ixo o acesso ao repositório do projeto:</w:t>
      </w:r>
    </w:p>
    <w:p w:rsidR="00A4130C" w:rsidRDefault="00115924">
      <w:hyperlink r:id="rId18" w:history="1">
        <w:proofErr w:type="spellStart"/>
        <w:r>
          <w:rPr>
            <w:rStyle w:val="Hyperlink"/>
          </w:rPr>
          <w:t>MichaelDeFreitas</w:t>
        </w:r>
        <w:proofErr w:type="spellEnd"/>
        <w:r>
          <w:rPr>
            <w:rStyle w:val="Hyperlink"/>
          </w:rPr>
          <w:t>/PI---FATEC-ARARAS-2025: PI 1° Semestre</w:t>
        </w:r>
      </w:hyperlink>
    </w:p>
    <w:p w:rsidR="00A4130C" w:rsidRDefault="00A4130C"/>
    <w:p w:rsidR="00A4130C" w:rsidRDefault="00A4130C">
      <w:pPr>
        <w:pageBreakBefore/>
      </w:pPr>
    </w:p>
    <w:p w:rsidR="00A4130C" w:rsidRDefault="00115924">
      <w:pPr>
        <w:pStyle w:val="Ttulo1"/>
      </w:pPr>
      <w:bookmarkStart w:id="2" w:name="_f7jgtdjz4z44"/>
      <w:bookmarkStart w:id="3" w:name="_e6ygphsuszjk"/>
      <w:bookmarkStart w:id="4" w:name="__RefHeading___Toc1482_4053971637"/>
      <w:bookmarkStart w:id="5" w:name="_Toc161762656"/>
      <w:bookmarkEnd w:id="2"/>
      <w:bookmarkEnd w:id="3"/>
      <w:r>
        <w:t>Escopo do sistema</w:t>
      </w:r>
      <w:bookmarkEnd w:id="4"/>
      <w:bookmarkEnd w:id="5"/>
    </w:p>
    <w:p w:rsidR="00A4130C" w:rsidRDefault="00115924">
      <w:pPr>
        <w:pStyle w:val="NormalWeb"/>
        <w:rPr>
          <w:rFonts w:ascii="Calibri" w:hAnsi="Calibri" w:cs="Calibri"/>
          <w:sz w:val="22"/>
        </w:rPr>
      </w:pPr>
      <w:bookmarkStart w:id="6" w:name="_Toc161762657"/>
      <w:r>
        <w:rPr>
          <w:rFonts w:ascii="Calibri" w:hAnsi="Calibri" w:cs="Calibri"/>
          <w:sz w:val="22"/>
        </w:rPr>
        <w:t xml:space="preserve">Com base em tudo que o cliente relatou durante o </w:t>
      </w:r>
      <w:r>
        <w:rPr>
          <w:rFonts w:ascii="Calibri" w:hAnsi="Calibri" w:cs="Calibri"/>
          <w:sz w:val="22"/>
        </w:rPr>
        <w:t>levantamento de requisitos, nosso objetivo foi: automatizar o processo de criação de ordens de serviço, reduzir o preenchimento manual de dados, oferecer uma plataforma online para a solicitação de serviços e produtos, modernizar a identidade visual da emp</w:t>
      </w:r>
      <w:r>
        <w:rPr>
          <w:rFonts w:ascii="Calibri" w:hAnsi="Calibri" w:cs="Calibri"/>
          <w:sz w:val="22"/>
        </w:rPr>
        <w:t>resa e proporcionar uma experiência agradável para o cliente.</w:t>
      </w:r>
    </w:p>
    <w:p w:rsidR="00A4130C" w:rsidRDefault="00115924">
      <w:pPr>
        <w:pStyle w:val="NormalWeb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Tendo isso em vista, o escopo deste projeto contempla: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O desenvolvimento de um sistema digital integrado ao site da empresa;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Cadastro de ordens de serviço com informações detalhadas do cliente, </w:t>
      </w:r>
      <w:r>
        <w:rPr>
          <w:rFonts w:ascii="Calibri" w:hAnsi="Calibri" w:cs="Calibri"/>
          <w:sz w:val="22"/>
        </w:rPr>
        <w:t>equipamento e tipo de serviço;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Armazenamento seguro dos dados em banco de dados com possibilidade de consulta por histórico;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Geração de nota de serviço em formato digital (PDF);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proofErr w:type="spellStart"/>
      <w:r>
        <w:rPr>
          <w:rFonts w:ascii="Calibri" w:hAnsi="Calibri" w:cs="Calibri"/>
          <w:sz w:val="22"/>
        </w:rPr>
        <w:t>Login</w:t>
      </w:r>
      <w:proofErr w:type="spellEnd"/>
      <w:r>
        <w:rPr>
          <w:rFonts w:ascii="Calibri" w:hAnsi="Calibri" w:cs="Calibri"/>
          <w:sz w:val="22"/>
        </w:rPr>
        <w:t xml:space="preserve"> e cadastro de clientes via autenticação Google (OAuth2);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Área do cliente</w:t>
      </w:r>
      <w:r>
        <w:rPr>
          <w:rFonts w:ascii="Calibri" w:hAnsi="Calibri" w:cs="Calibri"/>
          <w:sz w:val="22"/>
        </w:rPr>
        <w:t xml:space="preserve"> com acesso ao histórico de serviços e possibilidade de downloads;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Exibição de produtos, carrinho de compras e sistema de solicitação online;</w:t>
      </w:r>
    </w:p>
    <w:p w:rsidR="00A4130C" w:rsidRDefault="00115924">
      <w:pPr>
        <w:pStyle w:val="NormalWeb"/>
        <w:numPr>
          <w:ilvl w:val="0"/>
          <w:numId w:val="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Interface com design responsivo, moderno e alinhado ao público-alvo da empresa (tecnológico/</w:t>
      </w:r>
      <w:proofErr w:type="spellStart"/>
      <w:r>
        <w:rPr>
          <w:rFonts w:ascii="Calibri" w:hAnsi="Calibri" w:cs="Calibri"/>
          <w:sz w:val="22"/>
        </w:rPr>
        <w:t>gamer</w:t>
      </w:r>
      <w:proofErr w:type="spellEnd"/>
      <w:r>
        <w:rPr>
          <w:rFonts w:ascii="Calibri" w:hAnsi="Calibri" w:cs="Calibri"/>
          <w:sz w:val="22"/>
        </w:rPr>
        <w:t>).</w:t>
      </w:r>
    </w:p>
    <w:p w:rsidR="00A4130C" w:rsidRDefault="00115924">
      <w:pPr>
        <w:pStyle w:val="NormalWeb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Funcionalidade</w:t>
      </w:r>
      <w:r>
        <w:rPr>
          <w:rFonts w:ascii="Calibri" w:hAnsi="Calibri" w:cs="Calibri"/>
          <w:sz w:val="22"/>
        </w:rPr>
        <w:t>s que extrapolam esse escopo, como controle financeiro, integração com sistemas de terceiros e versão mobile, não estão previstas na fase atual do projeto, podendo ser consideradas em futuras iterações.</w:t>
      </w:r>
    </w:p>
    <w:p w:rsidR="00A4130C" w:rsidRDefault="00115924">
      <w:pPr>
        <w:pStyle w:val="Ttulo2"/>
        <w:ind w:left="0"/>
      </w:pPr>
      <w:r>
        <w:t>Objetivos do projeto</w:t>
      </w:r>
      <w:bookmarkEnd w:id="6"/>
    </w:p>
    <w:p w:rsidR="00A4130C" w:rsidRDefault="00115924">
      <w:r>
        <w:t>Criar um sistema e um site com b</w:t>
      </w:r>
      <w:r>
        <w:t>ase no aprendizado em sala de aula.</w:t>
      </w:r>
    </w:p>
    <w:p w:rsidR="00A4130C" w:rsidRDefault="00115924">
      <w:pPr>
        <w:pStyle w:val="Ttulo2"/>
      </w:pPr>
      <w:bookmarkStart w:id="7" w:name="__RefHeading___Toc1484_4053971637"/>
      <w:bookmarkStart w:id="8" w:name="_Toc161762658"/>
      <w:r>
        <w:t>Técnica de levantamento de requisitos</w:t>
      </w:r>
      <w:bookmarkEnd w:id="7"/>
      <w:bookmarkEnd w:id="8"/>
    </w:p>
    <w:p w:rsidR="00A4130C" w:rsidRDefault="00A4130C"/>
    <w:p w:rsidR="00A4130C" w:rsidRDefault="00115924">
      <w:pPr>
        <w:jc w:val="both"/>
      </w:pPr>
      <w:r>
        <w:t>Usamos casos de usos, mas principalmente com base na entrevista com o cliente e mantendo contato para que ele possa opinar e saber vai o andamento do projeto.</w:t>
      </w:r>
    </w:p>
    <w:p w:rsidR="00A4130C" w:rsidRDefault="00A4130C"/>
    <w:p w:rsidR="00A4130C" w:rsidRDefault="00115924">
      <w:pPr>
        <w:pStyle w:val="Ttulo2"/>
        <w:ind w:left="0"/>
      </w:pPr>
      <w:r>
        <w:t>R</w:t>
      </w:r>
      <w:bookmarkStart w:id="9" w:name="_Toc161762659"/>
      <w:r>
        <w:t>equisitos funcionais</w:t>
      </w:r>
      <w:bookmarkEnd w:id="9"/>
    </w:p>
    <w:tbl>
      <w:tblPr>
        <w:tblW w:w="9072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6192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Requisitos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Descrição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RF01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Permitir o cadastro de novos usuários com nome, e-mail, telefone e Senha.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RF02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Permitir que usuários façam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login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com suas credenciais (e-mail e senha)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RF03 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Disponibilizar formulário para contato com a empresa.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RF04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Visualizar histórico de atendimentos com dados como cliente, serviço, data, etc.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RF05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Adm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Atualiza lista de componentes e serviços oferecidos 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RF06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Registrar novos atendimentos com tipo de serviço, data e observações.</w:t>
            </w:r>
          </w:p>
        </w:tc>
      </w:tr>
    </w:tbl>
    <w:p w:rsidR="00A4130C" w:rsidRDefault="00A4130C"/>
    <w:p w:rsidR="00A4130C" w:rsidRDefault="00A4130C">
      <w:pPr>
        <w:ind w:left="360"/>
      </w:pPr>
    </w:p>
    <w:tbl>
      <w:tblPr>
        <w:tblW w:w="654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6"/>
        <w:gridCol w:w="5294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Cadastro 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Código</w:t>
            </w:r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RF01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Nome</w:t>
            </w:r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Cadastro 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Ator</w:t>
            </w:r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Tipo</w:t>
            </w:r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Prioridade</w:t>
            </w:r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Pre-Condição</w:t>
            </w:r>
            <w:proofErr w:type="spellEnd"/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 usuário acessa a página de cadastro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Pós-Condição</w:t>
            </w:r>
          </w:p>
        </w:tc>
        <w:tc>
          <w:tcPr>
            <w:tcW w:w="5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Os dados são validados e o usuário é registrado no sistema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tbl>
      <w:tblPr>
        <w:tblW w:w="652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58"/>
        <w:gridCol w:w="5167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Login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 xml:space="preserve"> 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Código</w:t>
            </w:r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RF02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Nome</w:t>
            </w:r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Login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Ator</w:t>
            </w:r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Tipo</w:t>
            </w:r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Prioridade</w:t>
            </w:r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Pre-Condição</w:t>
            </w:r>
            <w:proofErr w:type="spellEnd"/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 usuário já deve estar cadastrado no sistema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Pós-Condição</w:t>
            </w:r>
          </w:p>
        </w:tc>
        <w:tc>
          <w:tcPr>
            <w:tcW w:w="5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O usuário tem acesso ao sistema após autenticação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tbl>
      <w:tblPr>
        <w:tblW w:w="65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5"/>
        <w:gridCol w:w="5031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Formulário de Contato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RF03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Formulário de contato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Média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u w:val="single"/>
              </w:rPr>
              <w:t>Pre-Condição</w:t>
            </w:r>
            <w:proofErr w:type="spellEnd"/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Acessar a página de contato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Mensagem é registrada e enviada para análise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tbl>
      <w:tblPr>
        <w:tblW w:w="647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17"/>
        <w:gridCol w:w="4754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4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lastRenderedPageBreak/>
              <w:t>Consulta de Histórico de Atendimento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RF04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Consulta de Histórico de Atendimento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u w:val="single"/>
              </w:rPr>
              <w:t>Pre-Condição</w:t>
            </w:r>
            <w:proofErr w:type="spellEnd"/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Usuário deve estar autenticado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Lista de atendimentos é exibida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tbl>
      <w:tblPr>
        <w:tblW w:w="65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2"/>
        <w:gridCol w:w="3794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 xml:space="preserve">Exibição de serviços e produtos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ofercidos</w:t>
            </w:r>
            <w:proofErr w:type="spellEnd"/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RF05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Exibição de serviços e produtos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u w:val="single"/>
              </w:rPr>
              <w:t>ofercidos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 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Administrador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Pré-Condição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O usuário deve acessar o sistema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O administrador atualiza a lista de componentes e serviços oferecidos pelo sistema 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tbl>
      <w:tblPr>
        <w:tblW w:w="65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68"/>
        <w:gridCol w:w="3848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Registro de Atendimento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RF06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Registro de Atendimento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Administrador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Pré-Condição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O usuário deve estar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u w:val="single"/>
              </w:rPr>
              <w:t>logado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 como administrador ou técnico autorizado.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O atendimento é salvo no sistema e pode ser consultado posteriormente no histórico.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p w:rsidR="00A4130C" w:rsidRDefault="00115924">
      <w:pPr>
        <w:pStyle w:val="Ttulo2"/>
      </w:pPr>
      <w:bookmarkStart w:id="10" w:name="_Toc161762660"/>
      <w:bookmarkStart w:id="11" w:name="__RefHeading___Toc1486_4053971637"/>
      <w:r>
        <w:t xml:space="preserve"> Requisitos não funcionais</w:t>
      </w:r>
      <w:bookmarkEnd w:id="10"/>
      <w:bookmarkEnd w:id="11"/>
    </w:p>
    <w:tbl>
      <w:tblPr>
        <w:tblW w:w="9072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6192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Requisitos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Descrição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 a interface não for fácil de usar, os clientes podem desistir.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RNF02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Muitos clientes usarão celular, então o sistema deve funcionar bem em mobile.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RNF03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Dados como nome, e-mail e senhas devem estar protegidos.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Para que 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sistema possa crescer futuramente com banco de dados 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login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Google.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u w:val="single"/>
              </w:rPr>
              <w:lastRenderedPageBreak/>
              <w:t>Usabilidade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RNF01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Usabilidade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Não 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Pré-Condição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O sistema deve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u w:val="single"/>
              </w:rPr>
              <w:t>esta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 acessível para o 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6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O usuário consegue</w:t>
            </w: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 navegar e utilizar as funcionalidades do sistema de forma intuitiva.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tbl>
      <w:tblPr>
        <w:tblW w:w="65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54"/>
        <w:gridCol w:w="3562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Responsividade</w:t>
            </w:r>
            <w:proofErr w:type="spellEnd"/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RNF02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u w:val="single"/>
              </w:rPr>
              <w:t>Responsividade</w:t>
            </w:r>
            <w:proofErr w:type="spellEnd"/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Usuário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Não 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Pré-Condição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O sistema deve estar disponível em qualquer dispositivo.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 interface se ajusta automaticamente ao tamanho da tela do dispositivo.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tbl>
      <w:tblPr>
        <w:tblW w:w="65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6"/>
        <w:gridCol w:w="4090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Segurança de dados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RNF03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Segurança de dados 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Usuário/Administrador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Não 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Alta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Pré-Condição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O usuário deve estar usando </w:t>
            </w:r>
            <w:r>
              <w:rPr>
                <w:rFonts w:ascii="Calibri" w:eastAsia="Times New Roman" w:hAnsi="Calibri" w:cs="Calibri"/>
                <w:color w:val="000000"/>
                <w:u w:val="single"/>
              </w:rPr>
              <w:t>conexão segura e dados sensíveis devem ser protegidos.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Pós-Condição</w:t>
            </w:r>
          </w:p>
        </w:tc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Dados sensíveis armazenados de forma criptografada e o sistema evita acessos não autorizados.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p w:rsidR="00A4130C" w:rsidRDefault="00A4130C">
      <w:pPr>
        <w:rPr>
          <w:b/>
          <w:sz w:val="24"/>
          <w:szCs w:val="24"/>
        </w:rPr>
      </w:pPr>
    </w:p>
    <w:tbl>
      <w:tblPr>
        <w:tblW w:w="65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98"/>
        <w:gridCol w:w="3918"/>
      </w:tblGrid>
      <w:tr w:rsidR="00A4130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jc w:val="center"/>
              <w:textAlignment w:val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lastRenderedPageBreak/>
              <w:t>Escalabilidade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Código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RNF04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Nome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Escalabilidade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Ator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Administrador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Tipo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 xml:space="preserve">Não </w:t>
            </w:r>
            <w:r>
              <w:rPr>
                <w:rFonts w:ascii="Calibri" w:eastAsia="Times New Roman" w:hAnsi="Calibri" w:cs="Calibri"/>
                <w:color w:val="000000"/>
                <w:u w:val="single"/>
              </w:rPr>
              <w:t>Funcional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Prioridade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Média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Pré-Condição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</w:rPr>
              <w:t>O sistema deve estar operando e preparado para expansão.</w:t>
            </w:r>
          </w:p>
        </w:tc>
      </w:tr>
      <w:tr w:rsidR="00A4130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Pós-Condição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:rsidR="00A4130C" w:rsidRDefault="00115924">
            <w:pPr>
              <w:suppressAutoHyphens w:val="0"/>
              <w:spacing w:line="240" w:lineRule="auto"/>
              <w:textAlignment w:val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O sistema suporta o aumento de usuários e funcionalidades sem perda de desempenho.</w:t>
            </w:r>
          </w:p>
        </w:tc>
      </w:tr>
    </w:tbl>
    <w:p w:rsidR="00A4130C" w:rsidRDefault="00A4130C">
      <w:pPr>
        <w:rPr>
          <w:b/>
          <w:sz w:val="24"/>
          <w:szCs w:val="24"/>
        </w:rPr>
      </w:pPr>
    </w:p>
    <w:p w:rsidR="00A4130C" w:rsidRDefault="00115924">
      <w:pPr>
        <w:pStyle w:val="Ttulo1"/>
      </w:pPr>
      <w:bookmarkStart w:id="12" w:name="_Toc161762661"/>
      <w:bookmarkStart w:id="13" w:name="__RefHeading___Toc1488_4053971637"/>
      <w:r>
        <w:t>Documentação do Sistema</w:t>
      </w:r>
      <w:bookmarkEnd w:id="12"/>
      <w:bookmarkEnd w:id="13"/>
    </w:p>
    <w:p w:rsidR="00A4130C" w:rsidRDefault="00115924">
      <w:pPr>
        <w:pStyle w:val="Ttulo2"/>
      </w:pPr>
      <w:bookmarkStart w:id="14" w:name="__RefHeading___Toc1492_4053971637"/>
      <w:bookmarkStart w:id="15" w:name="_Toc161762664"/>
      <w:r>
        <w:t>Diagrama de caso de uso</w:t>
      </w:r>
      <w:bookmarkEnd w:id="14"/>
      <w:bookmarkEnd w:id="15"/>
    </w:p>
    <w:p w:rsidR="00A4130C" w:rsidRDefault="00A4130C"/>
    <w:p w:rsidR="00A4130C" w:rsidRDefault="00A4130C"/>
    <w:p w:rsidR="00A4130C" w:rsidRDefault="00115924">
      <w:r>
        <w:rPr>
          <w:i/>
        </w:rPr>
        <w:t>Diagrama</w:t>
      </w:r>
      <w:r>
        <w:rPr>
          <w:i/>
        </w:rPr>
        <w:t xml:space="preserve"> de caso uso do site</w:t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165354" cy="2441576"/>
            <wp:effectExtent l="0" t="0" r="6346" b="0"/>
            <wp:docPr id="4" name="Imagem 5" descr="C:\Users\michael.freitas2\AppData\Local\Microsoft\Windows\INetCache\Content.Word\Caso_Uso3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4" cy="24415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1992633" cy="2579366"/>
            <wp:effectExtent l="0" t="0" r="7617" b="0"/>
            <wp:docPr id="5" name="Imagem 6" descr="C:\Users\michael.freitas2\AppData\Local\Microsoft\Windows\INetCache\Content.Word\Caso_Uso2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2633" cy="25793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A4130C"/>
    <w:p w:rsidR="00A4130C" w:rsidRDefault="00115924">
      <w:pPr>
        <w:rPr>
          <w:i/>
        </w:rPr>
      </w:pPr>
      <w:r>
        <w:rPr>
          <w:i/>
        </w:rPr>
        <w:t xml:space="preserve">Diagrama de caso de uso sistema </w:t>
      </w:r>
    </w:p>
    <w:p w:rsidR="00A4130C" w:rsidRDefault="00115924">
      <w:r>
        <w:rPr>
          <w:noProof/>
        </w:rPr>
        <w:drawing>
          <wp:inline distT="0" distB="0" distL="0" distR="0">
            <wp:extent cx="1734187" cy="2587623"/>
            <wp:effectExtent l="0" t="0" r="0" b="3177"/>
            <wp:docPr id="6" name="Imagem 4" descr="C:\Users\michael.freitas2\AppData\Local\Microsoft\Windows\INetCache\Content.Word\Caso_Us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4187" cy="25876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:rsidR="00A4130C" w:rsidRDefault="00A4130C"/>
    <w:p w:rsidR="00A4130C" w:rsidRDefault="00115924">
      <w:pPr>
        <w:pStyle w:val="Ttulo2"/>
      </w:pPr>
      <w:bookmarkStart w:id="16" w:name="_Toc1617626641"/>
      <w:bookmarkStart w:id="17" w:name="__RefHeading___Toc1492_40539716371"/>
      <w:r>
        <w:t xml:space="preserve">Diagrama de </w:t>
      </w:r>
      <w:bookmarkEnd w:id="16"/>
      <w:r>
        <w:t>Contexto</w:t>
      </w:r>
      <w:bookmarkEnd w:id="17"/>
    </w:p>
    <w:p w:rsidR="00A4130C" w:rsidRDefault="00A4130C"/>
    <w:p w:rsidR="00A4130C" w:rsidRDefault="00115924">
      <w:r>
        <w:rPr>
          <w:noProof/>
        </w:rPr>
        <w:drawing>
          <wp:inline distT="0" distB="0" distL="0" distR="0" wp14:anchorId="49D6C449" wp14:editId="4F34F2E5">
            <wp:extent cx="5736588" cy="2493011"/>
            <wp:effectExtent l="0" t="0" r="0" b="2539"/>
            <wp:docPr id="7" name="Picture 16" descr="C:\Users\michael.freitas2\AppData\Local\Microsoft\Windows\INetCache\Content.Word\diagr_de_contexto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588" cy="24930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18" w:name="_xmux0r3xll0b"/>
      <w:bookmarkStart w:id="19" w:name="_Toc161762665"/>
      <w:bookmarkEnd w:id="18"/>
      <w:bookmarkEnd w:id="19"/>
    </w:p>
    <w:p w:rsidR="0063491B" w:rsidRDefault="0063491B" w:rsidP="0063491B">
      <w:pPr>
        <w:pStyle w:val="Ttulo2"/>
      </w:pPr>
      <w:bookmarkStart w:id="20" w:name="__RefHeading___Toc1496_4053971637"/>
      <w:r>
        <w:t>Interface do usuári</w:t>
      </w:r>
      <w:bookmarkEnd w:id="20"/>
      <w:r>
        <w:t>o</w:t>
      </w:r>
    </w:p>
    <w:p w:rsidR="0063491B" w:rsidRDefault="0063491B" w:rsidP="0063491B">
      <w:pPr>
        <w:ind w:firstLine="142"/>
      </w:pPr>
    </w:p>
    <w:p w:rsidR="0063491B" w:rsidRPr="0063491B" w:rsidRDefault="0063491B" w:rsidP="0063491B">
      <w:pPr>
        <w:ind w:firstLine="142"/>
        <w:rPr>
          <w:sz w:val="24"/>
          <w:u w:val="single"/>
        </w:rPr>
      </w:pPr>
      <w:r w:rsidRPr="0063491B">
        <w:rPr>
          <w:sz w:val="24"/>
        </w:rPr>
        <w:t>Link:</w:t>
      </w:r>
      <w:r>
        <w:rPr>
          <w:sz w:val="24"/>
        </w:rPr>
        <w:t xml:space="preserve"> </w:t>
      </w:r>
      <w:hyperlink r:id="rId23" w:history="1">
        <w:r>
          <w:rPr>
            <w:rStyle w:val="Hyperlink"/>
          </w:rPr>
          <w:t>SISTEMA_LM_INFORMÁTICA</w:t>
        </w:r>
      </w:hyperlink>
      <w:bookmarkStart w:id="21" w:name="_GoBack"/>
      <w:bookmarkEnd w:id="21"/>
    </w:p>
    <w:p w:rsidR="0063491B" w:rsidRPr="0063491B" w:rsidRDefault="0063491B" w:rsidP="0063491B">
      <w:pPr>
        <w:ind w:firstLine="142"/>
      </w:pPr>
    </w:p>
    <w:p w:rsidR="00A4130C" w:rsidRDefault="00115924" w:rsidP="0063491B">
      <w:pPr>
        <w:pStyle w:val="Ttulo2"/>
      </w:pPr>
      <w:r>
        <w:rPr>
          <w:noProof/>
        </w:rPr>
        <w:lastRenderedPageBreak/>
        <w:drawing>
          <wp:inline distT="0" distB="0" distL="0" distR="0" wp14:anchorId="72E23DC8" wp14:editId="6C69162B">
            <wp:extent cx="5603242" cy="3147063"/>
            <wp:effectExtent l="0" t="0" r="0" b="0"/>
            <wp:docPr id="8" name="Picture 32" descr="C:\Users\rodolfo.mendes01\AppData\Local\Microsoft\Windows\INetCache\Content.Word\Log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42" cy="31470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A8A8C" wp14:editId="4DA20C47">
            <wp:extent cx="5724528" cy="3219446"/>
            <wp:effectExtent l="0" t="0" r="9522" b="4"/>
            <wp:docPr id="9" name="Imagem 8" descr="C:\Users\rodolfo.mendes01\AppData\Local\Microsoft\Windows\INetCache\Content.Word\Página Princip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3219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DDD74" wp14:editId="7AE586ED">
            <wp:extent cx="5724528" cy="3219446"/>
            <wp:effectExtent l="0" t="0" r="9522" b="4"/>
            <wp:docPr id="10" name="Imagem 9" descr="C:\Users\rodolfo.mendes01\AppData\Local\Microsoft\Windows\INetCache\Content.Word\Abrir Ordem de Serviço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3219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61F7E" wp14:editId="18A3061C">
            <wp:extent cx="5720084" cy="3221358"/>
            <wp:effectExtent l="0" t="0" r="0" b="0"/>
            <wp:docPr id="11" name="Picture 35" descr="C:\Users\rodolfo.mendes01\AppData\Local\Microsoft\Windows\INetCache\Content.Word\Abrir Ordem de Serviço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E11C6" wp14:editId="1F6CBC36">
            <wp:extent cx="5720084" cy="3221358"/>
            <wp:effectExtent l="0" t="0" r="0" b="0"/>
            <wp:docPr id="12" name="Imagem 10" descr="C:\Users\rodolfo.mendes01\AppData\Local\Microsoft\Windows\INetCache\Content.Word\Requisições Externa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D30F2" wp14:editId="42CB78C6">
            <wp:extent cx="5720084" cy="3221358"/>
            <wp:effectExtent l="0" t="0" r="0" b="0"/>
            <wp:docPr id="13" name="Picture 41" descr="C:\Users\rodolfo.mendes01\AppData\Local\Microsoft\Windows\INetCache\Content.Word\Históric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A4130C">
      <w:pPr>
        <w:rPr>
          <w:b/>
          <w:sz w:val="24"/>
        </w:rPr>
      </w:pPr>
    </w:p>
    <w:p w:rsidR="00A4130C" w:rsidRDefault="00115924">
      <w:pPr>
        <w:rPr>
          <w:b/>
          <w:sz w:val="24"/>
        </w:rPr>
      </w:pPr>
      <w:r>
        <w:rPr>
          <w:b/>
          <w:sz w:val="24"/>
        </w:rPr>
        <w:lastRenderedPageBreak/>
        <w:t>Interface Web</w:t>
      </w:r>
    </w:p>
    <w:p w:rsidR="00A4130C" w:rsidRDefault="00A4130C">
      <w:pPr>
        <w:rPr>
          <w:b/>
          <w:sz w:val="24"/>
        </w:rPr>
      </w:pPr>
    </w:p>
    <w:p w:rsidR="00A4130C" w:rsidRDefault="00115924">
      <w:r>
        <w:rPr>
          <w:sz w:val="24"/>
        </w:rPr>
        <w:t>Link:</w:t>
      </w:r>
    </w:p>
    <w:p w:rsidR="00A4130C" w:rsidRDefault="0063491B">
      <w:pPr>
        <w:rPr>
          <w:b/>
          <w:i/>
          <w:sz w:val="24"/>
        </w:rPr>
      </w:pPr>
      <w:r>
        <w:rPr>
          <w:b/>
          <w:i/>
          <w:sz w:val="24"/>
        </w:rPr>
        <w:t>lminformatica</w:t>
      </w:r>
      <w:r w:rsidR="00115924">
        <w:rPr>
          <w:b/>
          <w:i/>
          <w:sz w:val="24"/>
        </w:rPr>
        <w:t>.wuaze.com</w:t>
      </w:r>
      <w:r>
        <w:rPr>
          <w:b/>
          <w:i/>
          <w:sz w:val="24"/>
        </w:rPr>
        <w:t xml:space="preserve"> </w:t>
      </w:r>
      <w:proofErr w:type="gramStart"/>
      <w:r>
        <w:rPr>
          <w:b/>
          <w:i/>
          <w:sz w:val="24"/>
        </w:rPr>
        <w:t xml:space="preserve">( </w:t>
      </w:r>
      <w:proofErr w:type="spellStart"/>
      <w:r>
        <w:rPr>
          <w:b/>
          <w:i/>
          <w:sz w:val="24"/>
        </w:rPr>
        <w:t>alt</w:t>
      </w:r>
      <w:proofErr w:type="spellEnd"/>
      <w:proofErr w:type="gramEnd"/>
      <w:r>
        <w:rPr>
          <w:b/>
          <w:i/>
          <w:sz w:val="24"/>
        </w:rPr>
        <w:t xml:space="preserve"> - lminformaticas.wuaze.com )</w:t>
      </w:r>
    </w:p>
    <w:p w:rsidR="00A4130C" w:rsidRDefault="00115924">
      <w:r>
        <w:rPr>
          <w:b/>
          <w:noProof/>
          <w:sz w:val="24"/>
        </w:rPr>
        <w:drawing>
          <wp:inline distT="0" distB="0" distL="0" distR="0">
            <wp:extent cx="5720084" cy="3221358"/>
            <wp:effectExtent l="0" t="0" r="0" b="0"/>
            <wp:docPr id="14" name="Picture 55" descr="C:\Users\rodolfo.mendes01\AppData\Local\Microsoft\Windows\INetCache\Content.Word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115924">
      <w:r>
        <w:rPr>
          <w:b/>
          <w:noProof/>
          <w:sz w:val="24"/>
        </w:rPr>
        <w:drawing>
          <wp:inline distT="0" distB="0" distL="0" distR="0">
            <wp:extent cx="5720084" cy="3221358"/>
            <wp:effectExtent l="0" t="0" r="0" b="0"/>
            <wp:docPr id="15" name="Imagem 11" descr="C:\Users\rodolfo.mendes01\AppData\Local\Microsoft\Windows\INetCache\Content.Word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115924">
      <w:r>
        <w:rPr>
          <w:b/>
          <w:noProof/>
          <w:sz w:val="24"/>
        </w:rPr>
        <w:lastRenderedPageBreak/>
        <w:drawing>
          <wp:inline distT="0" distB="0" distL="0" distR="0">
            <wp:extent cx="5720084" cy="3221358"/>
            <wp:effectExtent l="0" t="0" r="0" b="0"/>
            <wp:docPr id="16" name="Picture 59" descr="C:\Users\rodolfo.mendes01\AppData\Local\Microsoft\Windows\INetCache\Content.Word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720084" cy="3221358"/>
            <wp:effectExtent l="0" t="0" r="0" b="0"/>
            <wp:docPr id="17" name="Picture 58" descr="C:\Users\rodolfo.mendes01\AppData\Local\Microsoft\Windows\INetCache\Content.Word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115924">
      <w:r>
        <w:rPr>
          <w:b/>
          <w:noProof/>
          <w:sz w:val="24"/>
        </w:rPr>
        <w:lastRenderedPageBreak/>
        <w:drawing>
          <wp:inline distT="0" distB="0" distL="0" distR="0">
            <wp:extent cx="5720084" cy="3221358"/>
            <wp:effectExtent l="0" t="0" r="0" b="0"/>
            <wp:docPr id="18" name="Picture 61" descr="C:\Users\rodolfo.mendes01\AppData\Local\Microsoft\Windows\INetCache\Content.Word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115924">
      <w:r>
        <w:rPr>
          <w:b/>
          <w:noProof/>
          <w:sz w:val="24"/>
        </w:rPr>
        <w:drawing>
          <wp:inline distT="0" distB="0" distL="0" distR="0">
            <wp:extent cx="5720084" cy="3221358"/>
            <wp:effectExtent l="0" t="0" r="0" b="0"/>
            <wp:docPr id="19" name="Picture 62" descr="C:\Users\rodolfo.mendes01\AppData\Local\Microsoft\Windows\INetCache\Content.Word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115924">
      <w:r>
        <w:rPr>
          <w:b/>
          <w:noProof/>
          <w:sz w:val="24"/>
        </w:rPr>
        <w:lastRenderedPageBreak/>
        <w:drawing>
          <wp:inline distT="0" distB="0" distL="0" distR="0">
            <wp:extent cx="5720084" cy="3221358"/>
            <wp:effectExtent l="0" t="0" r="0" b="0"/>
            <wp:docPr id="20" name="Picture 63" descr="C:\Users\rodolfo.mendes01\AppData\Local\Microsoft\Windows\INetCache\Content.Word\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4" cy="322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130C" w:rsidRDefault="00115924">
      <w:pPr>
        <w:pStyle w:val="Ttulo1"/>
      </w:pPr>
      <w:bookmarkStart w:id="22" w:name="_Toc161762669"/>
      <w:bookmarkStart w:id="23" w:name="__RefHeading___Toc1500_4053971637"/>
      <w:r>
        <w:t>Considerações Finais</w:t>
      </w:r>
      <w:bookmarkEnd w:id="22"/>
      <w:bookmarkEnd w:id="23"/>
    </w:p>
    <w:p w:rsidR="00A4130C" w:rsidRDefault="00A4130C"/>
    <w:p w:rsidR="00A4130C" w:rsidRDefault="00115924">
      <w:r>
        <w:t xml:space="preserve"> Com este projeto </w:t>
      </w:r>
      <w:r>
        <w:t>desenvolvemos melhor nossa comunicação, compreensão e entendemos a importância do contato com o cliente.</w:t>
      </w:r>
    </w:p>
    <w:p w:rsidR="00A4130C" w:rsidRDefault="00115924">
      <w:r>
        <w:t xml:space="preserve"> Entendemos como a Engenharia de Software pode nos levar a concretizar melhor nossas ideias e chegar ao produto final com êxito, assim temos melhor apr</w:t>
      </w:r>
      <w:r>
        <w:t>oveitamento do tempo hábil e do produto, além da satisfação do cliente.</w:t>
      </w:r>
    </w:p>
    <w:p w:rsidR="00A4130C" w:rsidRDefault="00A4130C"/>
    <w:p w:rsidR="00A4130C" w:rsidRDefault="00115924">
      <w:r>
        <w:t>Marcos Firmino Rodrigues:</w:t>
      </w:r>
    </w:p>
    <w:p w:rsidR="00A4130C" w:rsidRDefault="00115924">
      <w:r>
        <w:tab/>
        <w:t>Casos de Uso</w:t>
      </w:r>
    </w:p>
    <w:p w:rsidR="00A4130C" w:rsidRDefault="00115924">
      <w:r>
        <w:tab/>
        <w:t>Requisitos de Software</w:t>
      </w:r>
    </w:p>
    <w:p w:rsidR="00A4130C" w:rsidRDefault="00A4130C"/>
    <w:p w:rsidR="00A4130C" w:rsidRDefault="00115924">
      <w:r>
        <w:t xml:space="preserve">Michael Pierre </w:t>
      </w:r>
      <w:proofErr w:type="spellStart"/>
      <w:r>
        <w:t>Nintz</w:t>
      </w:r>
      <w:proofErr w:type="spellEnd"/>
      <w:r>
        <w:t xml:space="preserve"> de Freitas:</w:t>
      </w:r>
    </w:p>
    <w:p w:rsidR="00A4130C" w:rsidRDefault="00115924">
      <w:r>
        <w:tab/>
        <w:t>Web Design</w:t>
      </w:r>
    </w:p>
    <w:p w:rsidR="00A4130C" w:rsidRDefault="00115924">
      <w:r>
        <w:tab/>
      </w:r>
      <w:proofErr w:type="spellStart"/>
      <w:r>
        <w:t>Elicitação</w:t>
      </w:r>
      <w:proofErr w:type="spellEnd"/>
      <w:r>
        <w:t xml:space="preserve"> de Requisitos</w:t>
      </w:r>
    </w:p>
    <w:p w:rsidR="00A4130C" w:rsidRDefault="00115924">
      <w:r>
        <w:tab/>
        <w:t>GitHub</w:t>
      </w:r>
    </w:p>
    <w:p w:rsidR="00A4130C" w:rsidRDefault="00A4130C"/>
    <w:p w:rsidR="00A4130C" w:rsidRDefault="00115924">
      <w:r>
        <w:t>Rodolfo Mendes:</w:t>
      </w:r>
    </w:p>
    <w:p w:rsidR="00A4130C" w:rsidRDefault="00115924">
      <w:r>
        <w:tab/>
        <w:t>Design do Sistema</w:t>
      </w:r>
    </w:p>
    <w:p w:rsidR="00A4130C" w:rsidRDefault="00115924">
      <w:r>
        <w:tab/>
      </w:r>
      <w:r>
        <w:t>Documentação Padrão</w:t>
      </w:r>
    </w:p>
    <w:p w:rsidR="00A4130C" w:rsidRDefault="00115924">
      <w:r>
        <w:tab/>
      </w:r>
      <w:proofErr w:type="spellStart"/>
      <w:r>
        <w:t>Elicitação</w:t>
      </w:r>
      <w:proofErr w:type="spellEnd"/>
      <w:r>
        <w:t xml:space="preserve"> de Requisitos</w:t>
      </w:r>
    </w:p>
    <w:p w:rsidR="00A4130C" w:rsidRDefault="00A4130C"/>
    <w:p w:rsidR="00A4130C" w:rsidRDefault="00115924">
      <w:r>
        <w:t>Referências:</w:t>
      </w:r>
    </w:p>
    <w:p w:rsidR="00A4130C" w:rsidRDefault="00115924">
      <w:pPr>
        <w:ind w:firstLine="720"/>
      </w:pPr>
      <w:r>
        <w:t>Pichau.c</w:t>
      </w:r>
      <w:bookmarkStart w:id="24" w:name="_Hlt199361137"/>
      <w:bookmarkStart w:id="25" w:name="_Hlt199361138"/>
      <w:r>
        <w:t>o</w:t>
      </w:r>
      <w:bookmarkEnd w:id="24"/>
      <w:bookmarkEnd w:id="25"/>
      <w:r>
        <w:t>m.br</w:t>
      </w:r>
    </w:p>
    <w:p w:rsidR="00A4130C" w:rsidRDefault="00115924">
      <w:pPr>
        <w:ind w:firstLine="720"/>
      </w:pPr>
      <w:r>
        <w:t>kabum.com.br</w:t>
      </w:r>
    </w:p>
    <w:p w:rsidR="00A4130C" w:rsidRDefault="00115924">
      <w:pPr>
        <w:ind w:firstLine="720"/>
      </w:pPr>
      <w:r>
        <w:t>recartec.com.br</w:t>
      </w:r>
    </w:p>
    <w:p w:rsidR="00A4130C" w:rsidRDefault="00115924">
      <w:pPr>
        <w:ind w:firstLine="720"/>
      </w:pPr>
      <w:r>
        <w:t>tecfix.com.br</w:t>
      </w:r>
    </w:p>
    <w:sectPr w:rsidR="00A4130C">
      <w:headerReference w:type="default" r:id="rId37"/>
      <w:pgSz w:w="11909" w:h="16834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924" w:rsidRDefault="00115924">
      <w:pPr>
        <w:spacing w:line="240" w:lineRule="auto"/>
      </w:pPr>
      <w:r>
        <w:separator/>
      </w:r>
    </w:p>
  </w:endnote>
  <w:endnote w:type="continuationSeparator" w:id="0">
    <w:p w:rsidR="00115924" w:rsidRDefault="00115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924" w:rsidRDefault="00115924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115924" w:rsidRDefault="001159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3166" w:rsidRDefault="00115924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>
          <wp:extent cx="3600358" cy="657362"/>
          <wp:effectExtent l="0" t="0" r="92" b="9388"/>
          <wp:docPr id="1" name="Imagem 1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58" cy="657362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:rsidR="007B3166" w:rsidRDefault="00115924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7B3166" w:rsidRDefault="00115924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 xml:space="preserve">Fatec Araras “Antônio </w:t>
    </w:r>
    <w:proofErr w:type="spellStart"/>
    <w:r>
      <w:rPr>
        <w:rFonts w:ascii="Verdana" w:hAnsi="Verdana"/>
        <w:b/>
        <w:color w:val="880E1B"/>
        <w:sz w:val="18"/>
      </w:rPr>
      <w:t>Brambilla</w:t>
    </w:r>
    <w:proofErr w:type="spellEnd"/>
    <w:r>
      <w:rPr>
        <w:rFonts w:ascii="Verdana" w:hAnsi="Verdana"/>
        <w:b/>
        <w:color w:val="880E1B"/>
        <w:sz w:val="18"/>
      </w:rPr>
      <w:t>”</w:t>
    </w:r>
  </w:p>
  <w:p w:rsidR="007B3166" w:rsidRDefault="0011592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3586C"/>
    <w:multiLevelType w:val="multilevel"/>
    <w:tmpl w:val="C89240F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3600616A"/>
    <w:multiLevelType w:val="multilevel"/>
    <w:tmpl w:val="B9A8D09E"/>
    <w:styleLink w:val="WWOutlineListStyle1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75226CE0"/>
    <w:multiLevelType w:val="multilevel"/>
    <w:tmpl w:val="18EC744E"/>
    <w:styleLink w:val="Outline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7A630B44"/>
    <w:multiLevelType w:val="multilevel"/>
    <w:tmpl w:val="C10EDF2A"/>
    <w:styleLink w:val="WWOutlineListStyle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4130C"/>
    <w:rsid w:val="00115924"/>
    <w:rsid w:val="0063491B"/>
    <w:rsid w:val="00A4130C"/>
    <w:rsid w:val="00CF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5B94B"/>
  <w15:docId w15:val="{1F20373E-EF4E-4A5C-88B6-94B2FAB44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Normal"/>
    <w:pPr>
      <w:numPr>
        <w:numId w:val="1"/>
      </w:numPr>
      <w:outlineLvl w:val="0"/>
    </w:p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1">
    <w:name w:val="WW_OutlineListStyle_1"/>
    <w:basedOn w:val="Sem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51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spacing w:after="100"/>
    </w:p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paragraph" w:styleId="NormalWeb">
    <w:name w:val="Normal (Web)"/>
    <w:basedOn w:val="Normal"/>
    <w:pPr>
      <w:suppressAutoHyphens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numbering" w:customStyle="1" w:styleId="WWOutlineListStyle">
    <w:name w:val="WW_OutlineListStyle"/>
    <w:basedOn w:val="Semlista"/>
    <w:pPr>
      <w:numPr>
        <w:numId w:val="2"/>
      </w:numPr>
    </w:pPr>
  </w:style>
  <w:style w:type="numbering" w:customStyle="1" w:styleId="Outline">
    <w:name w:val="Outline"/>
    <w:basedOn w:val="Semlista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_RefHeading___Toc1492_4053971637" TargetMode="External"/><Relationship Id="rId18" Type="http://schemas.openxmlformats.org/officeDocument/2006/relationships/hyperlink" Target="https://github.com/MichaelDeFreitas/PI---FATEC-ARARAS-2025/tree/main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hyperlink" Target="#__RefHeading___Toc1476_4053971637" TargetMode="External"/><Relationship Id="rId12" Type="http://schemas.openxmlformats.org/officeDocument/2006/relationships/hyperlink" Target="#__RefHeading___Toc1490_4053971637" TargetMode="External"/><Relationship Id="rId17" Type="http://schemas.openxmlformats.org/officeDocument/2006/relationships/hyperlink" Target="#__RefHeading___Toc1500_4053971637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#__RefHeading___Toc1498_4053971637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_Toc1488_4053971637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#__RefHeading___Toc1496_4053971637" TargetMode="External"/><Relationship Id="rId23" Type="http://schemas.openxmlformats.org/officeDocument/2006/relationships/hyperlink" Target="https://www.figma.com/proto/YlNR82DQRsyjfpU4IzFCWx/SISTEMA_LM_INFORM%C3%81TICA?node-id=1-2&amp;t=xu5bgcHd9IXNTx8I-1&amp;starting-point-node-id=1%3A2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#__RefHeading___Toc1486_4053971637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#__RefHeading___Toc1484_4053971637" TargetMode="External"/><Relationship Id="rId14" Type="http://schemas.openxmlformats.org/officeDocument/2006/relationships/hyperlink" Target="#__RefHeading___Toc1494_4053971637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#__RefHeading___Toc1482_4053971637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1345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PIERRE NINTZ DE FREITAS</dc:creator>
  <cp:lastModifiedBy>RODOLFO MENDES</cp:lastModifiedBy>
  <cp:revision>2</cp:revision>
  <dcterms:created xsi:type="dcterms:W3CDTF">2025-06-18T22:36:00Z</dcterms:created>
  <dcterms:modified xsi:type="dcterms:W3CDTF">2025-06-18T22:36:00Z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